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Foto"/>
      </w:pPr>
      <w:r w:rsidRPr="008B5277">
        <w:rPr>
          <w:noProof/>
          <w:lang w:val="es-ES_tradnl" w:eastAsia="es-ES_tradnl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Imagen 1" descr="Lago glaciar de color azul intenso rodeado por hielo blanco junto a una montaña o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Pr="00914741" w:rsidRDefault="00A41AFC" w:rsidP="00C6554A">
      <w:pPr>
        <w:pStyle w:val="Puesto"/>
      </w:pPr>
      <w:r>
        <w:t>Desarrollo de aplicaciones web</w:t>
      </w:r>
    </w:p>
    <w:p w:rsidR="00C6554A" w:rsidRPr="00914741" w:rsidRDefault="00A41AFC" w:rsidP="00C6554A">
      <w:pPr>
        <w:pStyle w:val="Subttulo"/>
      </w:pPr>
      <w:r>
        <w:t>tajamar</w:t>
      </w:r>
    </w:p>
    <w:p w:rsidR="00A41AFC" w:rsidRDefault="00A41AFC" w:rsidP="00A41AFC">
      <w:pPr>
        <w:pStyle w:val="Informacindecontacto"/>
        <w:rPr>
          <w:rFonts w:ascii="Arial" w:hAnsi="Arial" w:cs="Arial"/>
        </w:rPr>
      </w:pPr>
      <w:r w:rsidRPr="00A41AFC">
        <w:rPr>
          <w:rFonts w:ascii="Arial" w:hAnsi="Arial" w:cs="Arial"/>
        </w:rPr>
        <w:t>Miguel</w:t>
      </w:r>
      <w:r w:rsidR="00C6554A" w:rsidRPr="00A41AFC">
        <w:rPr>
          <w:rFonts w:ascii="Arial" w:hAnsi="Arial" w:cs="Arial"/>
          <w:lang w:bidi="es-ES"/>
        </w:rPr>
        <w:t xml:space="preserve"> | </w:t>
      </w:r>
      <w:r w:rsidRPr="00A41AFC">
        <w:rPr>
          <w:rFonts w:ascii="Arial" w:hAnsi="Arial" w:cs="Arial"/>
        </w:rPr>
        <w:t>IFCD0210</w:t>
      </w:r>
      <w:r w:rsidR="00C6554A" w:rsidRPr="00A41AFC">
        <w:rPr>
          <w:rFonts w:ascii="Arial" w:hAnsi="Arial" w:cs="Arial"/>
          <w:lang w:bidi="es-ES"/>
        </w:rPr>
        <w:t xml:space="preserve"> | </w:t>
      </w:r>
      <w:r w:rsidRPr="00A41AFC">
        <w:rPr>
          <w:rFonts w:ascii="Arial" w:hAnsi="Arial" w:cs="Arial"/>
        </w:rPr>
        <w:t>01/03/2018</w:t>
      </w:r>
    </w:p>
    <w:p w:rsidR="00A41AFC" w:rsidRDefault="00A41AF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41AFC" w:rsidRPr="005B3B08" w:rsidRDefault="005B3B08" w:rsidP="005B3B08">
      <w:pPr>
        <w:ind w:left="360"/>
        <w:rPr>
          <w:rFonts w:ascii="Arial" w:hAnsi="Arial" w:cs="Arial"/>
        </w:rPr>
      </w:pPr>
      <w:r w:rsidRPr="005B3B08">
        <w:rPr>
          <w:rFonts w:ascii="Arial" w:hAnsi="Arial" w:cs="Arial"/>
        </w:rPr>
        <w:lastRenderedPageBreak/>
        <w:t>Relación de aplicaciones a instalar</w:t>
      </w:r>
    </w:p>
    <w:p w:rsidR="005B3B08" w:rsidRDefault="005B3B08" w:rsidP="00A41AFC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</w:t>
      </w:r>
      <w:proofErr w:type="spellEnd"/>
    </w:p>
    <w:p w:rsidR="005B3B08" w:rsidRDefault="005B3B08" w:rsidP="00A41AFC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Visual Studio </w:t>
      </w:r>
      <w:proofErr w:type="spellStart"/>
      <w:r>
        <w:rPr>
          <w:rFonts w:ascii="Arial" w:hAnsi="Arial" w:cs="Arial"/>
        </w:rPr>
        <w:t>Code</w:t>
      </w:r>
      <w:proofErr w:type="spellEnd"/>
    </w:p>
    <w:p w:rsidR="005B3B08" w:rsidRDefault="005B3B08" w:rsidP="00A41AFC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One</w:t>
      </w:r>
      <w:proofErr w:type="spellEnd"/>
      <w:r>
        <w:rPr>
          <w:rFonts w:ascii="Arial" w:hAnsi="Arial" w:cs="Arial"/>
        </w:rPr>
        <w:t xml:space="preserve"> note gratuito</w:t>
      </w:r>
    </w:p>
    <w:p w:rsidR="005B3B08" w:rsidRDefault="005B3B08" w:rsidP="005B3B08">
      <w:pPr>
        <w:rPr>
          <w:rFonts w:ascii="Arial" w:hAnsi="Arial" w:cs="Arial"/>
        </w:rPr>
      </w:pPr>
    </w:p>
    <w:p w:rsidR="005B3B08" w:rsidRDefault="005B3B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B3B08" w:rsidRDefault="005B3B08" w:rsidP="005B3B0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VISUAL STUDIO CODE</w:t>
      </w:r>
    </w:p>
    <w:p w:rsidR="005B3B08" w:rsidRPr="005B3B08" w:rsidRDefault="005B3B08" w:rsidP="005B3B08">
      <w:pPr>
        <w:rPr>
          <w:rFonts w:ascii="Arial" w:hAnsi="Arial" w:cs="Aria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6A53930" wp14:editId="31665CC8">
            <wp:extent cx="5695950" cy="4648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7077A72D" wp14:editId="18F383AF">
            <wp:extent cx="5695950" cy="4648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2564B989" wp14:editId="2566C91F">
            <wp:extent cx="5695950" cy="4648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65C6175E" wp14:editId="47A7732A">
            <wp:extent cx="5695950" cy="4648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382C46C3" wp14:editId="3C7565EB">
            <wp:extent cx="5695950" cy="4648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594BC6D6" wp14:editId="7192064B">
            <wp:extent cx="5695950" cy="4648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5EF45600" wp14:editId="7496CB6D">
            <wp:extent cx="5695950" cy="4648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6A7">
        <w:rPr>
          <w:noProof/>
          <w:lang w:val="es-ES_tradnl" w:eastAsia="es-ES_tradnl"/>
        </w:rPr>
        <w:drawing>
          <wp:inline distT="0" distB="0" distL="0" distR="0" wp14:anchorId="641B4F51" wp14:editId="60319329">
            <wp:extent cx="5695950" cy="4648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A7" w:rsidRDefault="000956A7" w:rsidP="000956A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GIT</w:t>
      </w:r>
    </w:p>
    <w:p w:rsidR="000956A7" w:rsidRDefault="000956A7" w:rsidP="000956A7">
      <w:pPr>
        <w:rPr>
          <w:rFonts w:ascii="Arial" w:hAnsi="Arial" w:cs="Aria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E85C16A" wp14:editId="0C59D202">
            <wp:extent cx="5695950" cy="464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6CDA49AD" wp14:editId="0D495F79">
            <wp:extent cx="5695950" cy="4648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52E04E8B" wp14:editId="0231FD12">
            <wp:extent cx="5695950" cy="4648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52C65575" wp14:editId="1DC95302">
            <wp:extent cx="5695950" cy="4648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4F82349D" wp14:editId="5129506A">
            <wp:extent cx="5695950" cy="4648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38FEC322" wp14:editId="2090B3EA">
            <wp:extent cx="5695950" cy="4648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6A52D333" wp14:editId="067D3867">
            <wp:extent cx="5695950" cy="4648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0CE977FA" wp14:editId="73AC59E7">
            <wp:extent cx="5695950" cy="4648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3601F9F1" wp14:editId="04DE5252">
            <wp:extent cx="5695950" cy="4648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6008B701" wp14:editId="49618970">
            <wp:extent cx="5695950" cy="464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3DE272FE" wp14:editId="336243EE">
            <wp:extent cx="5695950" cy="4648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5BD4CA24" wp14:editId="0D5BA843">
            <wp:extent cx="5695950" cy="4648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1052DC5F" wp14:editId="55DCEDAB">
            <wp:extent cx="5695950" cy="4648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FC" w:rsidRDefault="00A41AFC">
      <w:pPr>
        <w:rPr>
          <w:rFonts w:ascii="Arial" w:hAnsi="Arial" w:cs="Arial"/>
        </w:rPr>
      </w:pPr>
      <w:bookmarkStart w:id="0" w:name="_GoBack"/>
      <w:bookmarkEnd w:id="0"/>
    </w:p>
    <w:sectPr w:rsidR="00A41AFC" w:rsidSect="00A41AFC">
      <w:footerReference w:type="default" r:id="rId29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598" w:rsidRDefault="00D35598" w:rsidP="00C6554A">
      <w:pPr>
        <w:spacing w:before="0" w:after="0" w:line="240" w:lineRule="auto"/>
      </w:pPr>
      <w:r>
        <w:separator/>
      </w:r>
    </w:p>
  </w:endnote>
  <w:endnote w:type="continuationSeparator" w:id="0">
    <w:p w:rsidR="00D35598" w:rsidRDefault="00D3559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AFC" w:rsidRDefault="00A41AFC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0956A7">
      <w:rPr>
        <w:noProof/>
        <w:lang w:bidi="es-ES"/>
      </w:rPr>
      <w:t>13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598" w:rsidRDefault="00D35598" w:rsidP="00C6554A">
      <w:pPr>
        <w:spacing w:before="0" w:after="0" w:line="240" w:lineRule="auto"/>
      </w:pPr>
      <w:r>
        <w:separator/>
      </w:r>
    </w:p>
  </w:footnote>
  <w:footnote w:type="continuationSeparator" w:id="0">
    <w:p w:rsidR="00D35598" w:rsidRDefault="00D3559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A4E2"/>
      </v:shape>
    </w:pict>
  </w:numPicBullet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654474B"/>
    <w:multiLevelType w:val="hybridMultilevel"/>
    <w:tmpl w:val="82F44E0A"/>
    <w:lvl w:ilvl="0" w:tplc="0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AFC"/>
    <w:rsid w:val="000956A7"/>
    <w:rsid w:val="002554CD"/>
    <w:rsid w:val="00293B83"/>
    <w:rsid w:val="002B4294"/>
    <w:rsid w:val="00333D0D"/>
    <w:rsid w:val="00473D5B"/>
    <w:rsid w:val="004C049F"/>
    <w:rsid w:val="004C4497"/>
    <w:rsid w:val="005000E2"/>
    <w:rsid w:val="005B3B08"/>
    <w:rsid w:val="006365FD"/>
    <w:rsid w:val="00646766"/>
    <w:rsid w:val="006A3CE7"/>
    <w:rsid w:val="00914741"/>
    <w:rsid w:val="009C5EB3"/>
    <w:rsid w:val="00A41AFC"/>
    <w:rsid w:val="00A978C4"/>
    <w:rsid w:val="00C312A2"/>
    <w:rsid w:val="00C6554A"/>
    <w:rsid w:val="00D35598"/>
    <w:rsid w:val="00ED7C44"/>
    <w:rsid w:val="00FE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A741AA1-AEBA-4726-BCB3-268E2CA4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A41A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%20Miguel\AppData\Roaming\Microsoft\Plantilla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portada.dotx</Template>
  <TotalTime>294</TotalTime>
  <Pages>15</Pages>
  <Words>30</Words>
  <Characters>171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</dc:creator>
  <cp:keywords/>
  <dc:description/>
  <cp:lastModifiedBy>MCG</cp:lastModifiedBy>
  <cp:revision>2</cp:revision>
  <dcterms:created xsi:type="dcterms:W3CDTF">2018-03-04T18:37:00Z</dcterms:created>
  <dcterms:modified xsi:type="dcterms:W3CDTF">2018-03-05T10:30:00Z</dcterms:modified>
</cp:coreProperties>
</file>